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6E4C361D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Informe de cierre sprint XX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ED0DEC8" w14:textId="77777777" w:rsidR="004D5823" w:rsidRDefault="008F1ABB" w:rsidP="00C80BE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</w:tcPr>
          <w:p w14:paraId="3DFF6BE8" w14:textId="77777777" w:rsidR="004D5823" w:rsidRDefault="004D5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0ADB878A" w14:textId="77777777" w:rsidR="004D5823" w:rsidRDefault="008F1ABB" w:rsidP="0006703B">
            <w:pPr>
              <w:pStyle w:val="Encabezado"/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</w:tcPr>
          <w:p w14:paraId="22EB6DF6" w14:textId="09F0B287" w:rsidR="004D5823" w:rsidRDefault="00F2764A">
            <w:pPr>
              <w:pStyle w:val="Encabezado"/>
              <w:tabs>
                <w:tab w:val="clear" w:pos="4320"/>
                <w:tab w:val="clear" w:pos="86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Alexander Palma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4190F1B9" w14:textId="2843A070" w:rsidR="009D5E8A" w:rsidRDefault="00F2764A" w:rsidP="009D5E8A">
            <w:p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9/12</w:t>
            </w:r>
          </w:p>
        </w:tc>
        <w:tc>
          <w:tcPr>
            <w:tcW w:w="2693" w:type="dxa"/>
          </w:tcPr>
          <w:p w14:paraId="70962F07" w14:textId="77777777" w:rsidR="009D5E8A" w:rsidRDefault="009D5E8A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4C97242A" w14:textId="4D949476" w:rsidR="009D5E8A" w:rsidRDefault="00F2764A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proofErr w:type="spellStart"/>
            <w:r w:rsidRPr="00997250">
              <w:rPr>
                <w:rFonts w:ascii="Tahoma" w:hAnsi="Tahoma"/>
                <w:b/>
              </w:rPr>
              <w:t>AppWeb</w:t>
            </w:r>
            <w:proofErr w:type="spellEnd"/>
            <w:r w:rsidRPr="00997250">
              <w:rPr>
                <w:rFonts w:ascii="Tahoma" w:hAnsi="Tahoma"/>
                <w:b/>
              </w:rPr>
              <w:t xml:space="preserve"> </w:t>
            </w:r>
            <w:proofErr w:type="spellStart"/>
            <w:r w:rsidRPr="00997250">
              <w:rPr>
                <w:rFonts w:ascii="Tahoma" w:hAnsi="Tahoma"/>
                <w:b/>
              </w:rPr>
              <w:t>AhorroLuz</w:t>
            </w:r>
            <w:proofErr w:type="spellEnd"/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F2764A" w14:paraId="0F70C1FA" w14:textId="77777777" w:rsidTr="00C80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CB6B990" w14:textId="66372B3E" w:rsidR="00F2764A" w:rsidRDefault="00F2764A" w:rsidP="00F2764A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</w:t>
            </w:r>
          </w:p>
        </w:tc>
        <w:tc>
          <w:tcPr>
            <w:tcW w:w="1559" w:type="dxa"/>
            <w:noWrap/>
          </w:tcPr>
          <w:p w14:paraId="38F9B6A2" w14:textId="599F3FEC" w:rsidR="00F2764A" w:rsidRPr="00910826" w:rsidRDefault="00F2764A" w:rsidP="00F2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5EE03F4A" w14:textId="3AFCC2CD" w:rsidR="00F2764A" w:rsidRPr="001F1E35" w:rsidRDefault="00F2764A" w:rsidP="00F2764A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+56978306533</w:t>
            </w:r>
          </w:p>
        </w:tc>
        <w:tc>
          <w:tcPr>
            <w:tcW w:w="3260" w:type="dxa"/>
            <w:noWrap/>
            <w:vAlign w:val="bottom"/>
          </w:tcPr>
          <w:p w14:paraId="5BE8DCF0" w14:textId="1745EE51" w:rsidR="00F2764A" w:rsidRPr="00D1353E" w:rsidRDefault="00F2764A" w:rsidP="00F2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Al.palmam</w:t>
            </w:r>
            <w:r>
              <w:rPr>
                <w:rFonts w:ascii="Tahoma" w:hAnsi="Tahoma"/>
              </w:rPr>
              <w:t>@duocuc.cl</w:t>
            </w:r>
          </w:p>
        </w:tc>
      </w:tr>
      <w:tr w:rsidR="00F2764A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3CE3EAD" w14:textId="4F7DEED4" w:rsidR="00F2764A" w:rsidRDefault="00F2764A" w:rsidP="00F2764A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William Diaz</w:t>
            </w:r>
          </w:p>
        </w:tc>
        <w:tc>
          <w:tcPr>
            <w:tcW w:w="1559" w:type="dxa"/>
            <w:noWrap/>
          </w:tcPr>
          <w:p w14:paraId="4A476F27" w14:textId="00B5B03E" w:rsidR="00F2764A" w:rsidRPr="00AC50AA" w:rsidRDefault="00F2764A" w:rsidP="00F2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31801232" w14:textId="22756EF4" w:rsidR="00F2764A" w:rsidRDefault="00F2764A" w:rsidP="00F2764A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+56938918335</w:t>
            </w:r>
          </w:p>
        </w:tc>
        <w:tc>
          <w:tcPr>
            <w:tcW w:w="3260" w:type="dxa"/>
            <w:noWrap/>
          </w:tcPr>
          <w:p w14:paraId="1946D8A4" w14:textId="17A518B8" w:rsidR="00F2764A" w:rsidRDefault="00F2764A" w:rsidP="00F2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Wi.diaz</w:t>
            </w:r>
            <w:r>
              <w:rPr>
                <w:rFonts w:ascii="Tahoma" w:hAnsi="Tahoma"/>
              </w:rPr>
              <w:t>@duocuc.cl</w:t>
            </w:r>
          </w:p>
        </w:tc>
      </w:tr>
      <w:tr w:rsidR="00F2764A" w14:paraId="58C8D6C7" w14:textId="77777777" w:rsidTr="009B2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EB40853" w14:textId="23467565" w:rsidR="00F2764A" w:rsidRDefault="00F2764A" w:rsidP="00F2764A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Álvaro Campos</w:t>
            </w:r>
          </w:p>
        </w:tc>
        <w:tc>
          <w:tcPr>
            <w:tcW w:w="1559" w:type="dxa"/>
            <w:noWrap/>
          </w:tcPr>
          <w:p w14:paraId="6BB04446" w14:textId="74979902" w:rsidR="00F2764A" w:rsidRDefault="00F2764A" w:rsidP="00F2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bottom"/>
          </w:tcPr>
          <w:p w14:paraId="64380F63" w14:textId="60870A2D" w:rsidR="00F2764A" w:rsidRDefault="00F2764A" w:rsidP="00F2764A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+56985907957</w:t>
            </w:r>
          </w:p>
        </w:tc>
        <w:tc>
          <w:tcPr>
            <w:tcW w:w="3260" w:type="dxa"/>
            <w:noWrap/>
          </w:tcPr>
          <w:p w14:paraId="55B340C6" w14:textId="3C928D64" w:rsidR="00F2764A" w:rsidRDefault="00F2764A" w:rsidP="00F2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alva.campos</w:t>
            </w:r>
            <w:r>
              <w:rPr>
                <w:rFonts w:ascii="Tahoma" w:hAnsi="Tahoma"/>
              </w:rPr>
              <w:t>@duoc.cl</w:t>
            </w:r>
          </w:p>
        </w:tc>
      </w:tr>
      <w:tr w:rsidR="00F2764A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2BE46AE2" w14:textId="77777777" w:rsidR="00F2764A" w:rsidRDefault="00F2764A" w:rsidP="00F2764A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noWrap/>
          </w:tcPr>
          <w:p w14:paraId="74E52ABA" w14:textId="77777777" w:rsidR="00F2764A" w:rsidRDefault="00F2764A" w:rsidP="00F2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16A51E7B" w14:textId="77777777" w:rsidR="00F2764A" w:rsidRDefault="00F2764A" w:rsidP="00F2764A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noWrap/>
          </w:tcPr>
          <w:p w14:paraId="578F005E" w14:textId="77777777" w:rsidR="00F2764A" w:rsidRDefault="00F2764A" w:rsidP="00F2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49A9B56E" w:rsidR="004922AA" w:rsidRPr="004922AA" w:rsidRDefault="004922AA" w:rsidP="004922AA">
      <w:pPr>
        <w:tabs>
          <w:tab w:val="left" w:pos="1368"/>
        </w:tabs>
      </w:pPr>
      <w:r>
        <w:t>Breve descripción del proyecto al cual hace referencia el sprint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22B5D3A0" w14:textId="2956E669" w:rsidR="00F2764A" w:rsidRDefault="00F2764A" w:rsidP="00F2764A">
      <w:pPr>
        <w:pStyle w:val="Encabezado"/>
        <w:tabs>
          <w:tab w:val="clear" w:pos="4320"/>
          <w:tab w:val="clear" w:pos="8640"/>
        </w:tabs>
        <w:spacing w:after="120"/>
        <w:rPr>
          <w:rFonts w:ascii="Tahoma" w:hAnsi="Tahoma"/>
        </w:rPr>
      </w:pPr>
      <w:r>
        <w:rPr>
          <w:rFonts w:ascii="Tahoma" w:hAnsi="Tahoma"/>
        </w:rPr>
        <w:t>revisión de Documentos</w:t>
      </w:r>
      <w:r>
        <w:rPr>
          <w:rFonts w:ascii="Tahoma" w:hAnsi="Tahoma"/>
        </w:rPr>
        <w:t xml:space="preserve"> realizados y modificados durante la última etapa del proyecto</w:t>
      </w:r>
      <w:r>
        <w:rPr>
          <w:rFonts w:ascii="Tahoma" w:hAnsi="Tahoma"/>
        </w:rPr>
        <w:t xml:space="preserve"> y finalización de documento verificación de Alcances 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644FF33D" w14:textId="62A84471" w:rsidR="004922AA" w:rsidRPr="004922AA" w:rsidRDefault="00F2764A" w:rsidP="004922AA">
      <w:r>
        <w:rPr>
          <w:rFonts w:ascii="Tahoma" w:hAnsi="Tahoma"/>
        </w:rPr>
        <w:t>revisión de Documentos realizados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4F2C7D2B" w14:textId="5CFE30C8" w:rsidR="004922AA" w:rsidRPr="004922AA" w:rsidRDefault="00F2764A" w:rsidP="004922AA">
      <w:r>
        <w:t xml:space="preserve">Este es el </w:t>
      </w:r>
      <w:proofErr w:type="spellStart"/>
      <w:r>
        <w:t>ultimo</w:t>
      </w:r>
      <w:proofErr w:type="spellEnd"/>
      <w:r>
        <w:t xml:space="preserve"> Sprint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194DB9C3" w:rsidR="004922AA" w:rsidRPr="004922AA" w:rsidRDefault="00F2764A" w:rsidP="004922AA">
      <w:r>
        <w:t>Referencias:</w:t>
      </w:r>
      <w:r w:rsidRPr="00F2764A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Informe de cierre de proyecto, manual de usuario, matriz de control de cambio , plan de pruebas</w:t>
      </w:r>
    </w:p>
    <w:sectPr w:rsidR="004922AA" w:rsidRPr="00492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12EAB" w14:textId="77777777" w:rsidR="008566B1" w:rsidRDefault="008566B1">
      <w:r>
        <w:separator/>
      </w:r>
    </w:p>
  </w:endnote>
  <w:endnote w:type="continuationSeparator" w:id="0">
    <w:p w14:paraId="64E3CD88" w14:textId="77777777" w:rsidR="008566B1" w:rsidRDefault="0085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AAAF" w14:textId="77777777" w:rsidR="008566B1" w:rsidRDefault="008566B1">
      <w:r>
        <w:separator/>
      </w:r>
    </w:p>
  </w:footnote>
  <w:footnote w:type="continuationSeparator" w:id="0">
    <w:p w14:paraId="21569D0E" w14:textId="77777777" w:rsidR="008566B1" w:rsidRDefault="00856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 w:numId="25" w16cid:durableId="102455103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566B1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D4D9F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2764A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customStyle="1" w:styleId="EncabezadoCar">
    <w:name w:val="Encabezado Car"/>
    <w:basedOn w:val="Fuentedeprrafopredeter"/>
    <w:link w:val="Encabezado"/>
    <w:rsid w:val="00F2764A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7</TotalTime>
  <Pages>2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alex ander</cp:lastModifiedBy>
  <cp:revision>4</cp:revision>
  <cp:lastPrinted>2008-08-04T13:42:00Z</cp:lastPrinted>
  <dcterms:created xsi:type="dcterms:W3CDTF">2023-08-06T20:51:00Z</dcterms:created>
  <dcterms:modified xsi:type="dcterms:W3CDTF">2025-12-09T19:21:00Z</dcterms:modified>
</cp:coreProperties>
</file>