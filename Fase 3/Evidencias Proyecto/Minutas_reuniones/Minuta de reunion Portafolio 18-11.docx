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54E0B608" w:rsidR="004D5823" w:rsidRDefault="00997250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Alexander Palma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4F1B0611" w:rsidR="009D5E8A" w:rsidRDefault="00CD2181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18</w:t>
            </w:r>
            <w:r w:rsidR="00997250">
              <w:rPr>
                <w:rFonts w:ascii="Tahoma" w:hAnsi="Tahoma"/>
              </w:rPr>
              <w:t>/1</w:t>
            </w:r>
            <w:r>
              <w:rPr>
                <w:rFonts w:ascii="Tahoma" w:hAnsi="Tahoma"/>
              </w:rPr>
              <w:t>1</w:t>
            </w:r>
            <w:r w:rsidR="00997250">
              <w:rPr>
                <w:rFonts w:ascii="Tahoma" w:hAnsi="Tahoma"/>
              </w:rPr>
              <w:t>/2025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444D8AA5" w:rsidR="009D5E8A" w:rsidRDefault="00997250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997250">
              <w:rPr>
                <w:rFonts w:ascii="Tahoma" w:hAnsi="Tahoma"/>
                <w:b/>
              </w:rPr>
              <w:t>AppWeb AhorroLuz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6B990" w14:textId="58CD351C" w:rsidR="0006703B" w:rsidRDefault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Alexander Palma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9B6A2" w14:textId="54225609" w:rsidR="0006703B" w:rsidRPr="00910826" w:rsidRDefault="00997250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0A123765" w:rsidR="0006703B" w:rsidRPr="001F1E35" w:rsidRDefault="00997250" w:rsidP="001F1E35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+56978306533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07D2CAF1" w:rsidR="0006703B" w:rsidRPr="00D1353E" w:rsidRDefault="00997250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Al.palmam</w:t>
            </w:r>
            <w:r>
              <w:rPr>
                <w:rFonts w:ascii="Tahoma" w:hAnsi="Tahoma"/>
              </w:rPr>
              <w:t>@duocuc.cl</w:t>
            </w:r>
          </w:p>
        </w:tc>
      </w:tr>
      <w:tr w:rsidR="00997250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5CD3DB05" w:rsidR="00997250" w:rsidRDefault="00997250" w:rsidP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William Diaz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198AC87A" w:rsidR="00997250" w:rsidRPr="00AC50AA" w:rsidRDefault="00997250" w:rsidP="00997250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01232" w14:textId="3697EA22" w:rsidR="00997250" w:rsidRDefault="00997250" w:rsidP="00997250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+56938918335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46D8A4" w14:textId="59E8EC7F" w:rsidR="00997250" w:rsidRP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  <w:vanish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Wi.diaz</w:t>
            </w:r>
            <w:r>
              <w:rPr>
                <w:rFonts w:ascii="Tahoma" w:hAnsi="Tahoma"/>
              </w:rPr>
              <w:t>@duocuc.cl</w:t>
            </w:r>
            <w:r>
              <w:rPr>
                <w:rFonts w:ascii="Tahoma" w:hAnsi="Tahoma" w:cs="Tahoma"/>
                <w:vanish/>
                <w:color w:val="0000FF"/>
                <w:u w:val="single"/>
              </w:rPr>
              <w:t>@@</w:t>
            </w:r>
          </w:p>
        </w:tc>
      </w:tr>
      <w:tr w:rsidR="00997250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218E25E7" w:rsidR="00997250" w:rsidRDefault="00997250" w:rsidP="0099725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Álvaro Campos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11002F66" w:rsid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 Bendecidos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2A2CDB60" w:rsidR="00997250" w:rsidRDefault="00997250" w:rsidP="00997250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+56985907957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A56D429" w:rsidR="00997250" w:rsidRDefault="00997250" w:rsidP="00997250"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color w:val="0000FF"/>
                <w:u w:val="single"/>
              </w:rPr>
              <w:t>alva.campos</w:t>
            </w:r>
            <w:r>
              <w:rPr>
                <w:rFonts w:ascii="Tahoma" w:hAnsi="Tahoma"/>
              </w:rPr>
              <w:t>@duoc.cl</w:t>
            </w:r>
          </w:p>
        </w:tc>
      </w:tr>
      <w:tr w:rsidR="00997250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997250" w:rsidRDefault="00997250" w:rsidP="00997250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997250" w:rsidRDefault="00997250" w:rsidP="00997250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997250" w:rsidRDefault="00997250" w:rsidP="00997250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997250" w:rsidRDefault="00997250" w:rsidP="00997250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021770B2" w14:textId="6622DF78" w:rsidR="004D5823" w:rsidRDefault="00CD2181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>Se reviso presentación y feedback hecho con cliente</w:t>
            </w:r>
          </w:p>
          <w:p w14:paraId="584B142F" w14:textId="77777777" w:rsidR="00DF6EA5" w:rsidRDefault="00DF6EA5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7279C876" w14:textId="77777777" w:rsidR="00CD2181" w:rsidRDefault="00CD2181" w:rsidP="00CD2181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>Se reviso presentación y feedback hecho con cliente</w:t>
            </w:r>
          </w:p>
          <w:p w14:paraId="443BAA62" w14:textId="749425C4" w:rsidR="0080324E" w:rsidRDefault="0080324E" w:rsidP="0080324E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26182E91" w:rsidR="004D5823" w:rsidRDefault="00997250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revisión de </w:t>
            </w:r>
            <w:r w:rsidR="00CD2181">
              <w:rPr>
                <w:rFonts w:ascii="Tahoma" w:hAnsi="Tahoma" w:cs="Tahoma"/>
              </w:rPr>
              <w:t>Feedback entregado por cliente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481BF778" w:rsidR="00321492" w:rsidRDefault="00997250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 reviso </w:t>
            </w:r>
            <w:r w:rsidR="00CD2181">
              <w:rPr>
                <w:rFonts w:ascii="Tahoma" w:hAnsi="Tahoma" w:cs="Tahoma"/>
              </w:rPr>
              <w:t>feedback para mejoras futuras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554D5B7A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5AC49164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4AD58420" w:rsidR="004D5823" w:rsidRDefault="00CD2181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</w:rPr>
              <w:t>revisión de Feedback entregado por cliente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32FBA994" w:rsidR="004D5823" w:rsidRDefault="00CD2181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Tahoma" w:hAnsi="Tahoma"/>
              </w:rPr>
              <w:t>18/11/2025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4019689C" w:rsidR="004D5823" w:rsidRDefault="00997250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Alexander Palma Maldonado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03B21115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77777777" w:rsidR="004D5823" w:rsidRDefault="004D5823">
            <w:pPr>
              <w:ind w:right="-15"/>
              <w:rPr>
                <w:rFonts w:ascii="Arial" w:eastAsia="Arial Unicode MS" w:hAnsi="Arial" w:cs="Arial"/>
              </w:rPr>
            </w:pP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lastRenderedPageBreak/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5DA20439" w:rsidR="004D5823" w:rsidRDefault="00997250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En est</w:t>
            </w:r>
            <w:r w:rsidR="00CD2181">
              <w:rPr>
                <w:rFonts w:ascii="Tahoma" w:hAnsi="Tahoma" w:cs="Tahoma"/>
                <w:b/>
                <w:bCs/>
              </w:rPr>
              <w:t>a minuta se reviso feedback entregado por cliente para mejoramiento en el proyecto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CDB4F" w14:textId="77777777" w:rsidR="0049531F" w:rsidRDefault="0049531F">
      <w:r>
        <w:separator/>
      </w:r>
    </w:p>
  </w:endnote>
  <w:endnote w:type="continuationSeparator" w:id="0">
    <w:p w14:paraId="042CE75A" w14:textId="77777777" w:rsidR="0049531F" w:rsidRDefault="00495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r w:rsidR="00803496">
      <w:rPr>
        <w:rFonts w:ascii="Tahoma" w:hAnsi="Tahoma"/>
        <w:lang w:val="fr-FR"/>
      </w:rPr>
      <w:t>Duoc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E6EBB" w14:textId="77777777" w:rsidR="0049531F" w:rsidRDefault="0049531F">
      <w:r>
        <w:separator/>
      </w:r>
    </w:p>
  </w:footnote>
  <w:footnote w:type="continuationSeparator" w:id="0">
    <w:p w14:paraId="097D2E45" w14:textId="77777777" w:rsidR="0049531F" w:rsidRDefault="00495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D4ED4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9531F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97250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44969"/>
    <w:rsid w:val="00B82CB5"/>
    <w:rsid w:val="00B86E4A"/>
    <w:rsid w:val="00B9336E"/>
    <w:rsid w:val="00BA052E"/>
    <w:rsid w:val="00C07DC6"/>
    <w:rsid w:val="00C22095"/>
    <w:rsid w:val="00C33872"/>
    <w:rsid w:val="00C54F6B"/>
    <w:rsid w:val="00C56DC7"/>
    <w:rsid w:val="00C57555"/>
    <w:rsid w:val="00C80BEE"/>
    <w:rsid w:val="00C90E48"/>
    <w:rsid w:val="00CD2181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997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13</TotalTime>
  <Pages>2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alex ander</cp:lastModifiedBy>
  <cp:revision>6</cp:revision>
  <cp:lastPrinted>2008-08-04T13:42:00Z</cp:lastPrinted>
  <dcterms:created xsi:type="dcterms:W3CDTF">2022-03-05T19:23:00Z</dcterms:created>
  <dcterms:modified xsi:type="dcterms:W3CDTF">2025-12-09T19:15:00Z</dcterms:modified>
</cp:coreProperties>
</file>