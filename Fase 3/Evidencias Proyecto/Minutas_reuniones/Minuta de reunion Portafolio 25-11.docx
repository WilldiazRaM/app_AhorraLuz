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54E0B608" w:rsidR="004D5823" w:rsidRDefault="00997250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Alexander Palma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533F30BA" w:rsidR="009D5E8A" w:rsidRDefault="00C76C9B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25</w:t>
            </w:r>
            <w:r w:rsidR="00997250">
              <w:rPr>
                <w:rFonts w:ascii="Tahoma" w:hAnsi="Tahoma"/>
              </w:rPr>
              <w:t>/1</w:t>
            </w:r>
            <w:r>
              <w:rPr>
                <w:rFonts w:ascii="Tahoma" w:hAnsi="Tahoma"/>
              </w:rPr>
              <w:t>1</w:t>
            </w:r>
            <w:r w:rsidR="00997250">
              <w:rPr>
                <w:rFonts w:ascii="Tahoma" w:hAnsi="Tahoma"/>
              </w:rPr>
              <w:t>/2025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444D8AA5" w:rsidR="009D5E8A" w:rsidRDefault="00997250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 w:rsidRPr="00997250">
              <w:rPr>
                <w:rFonts w:ascii="Tahoma" w:hAnsi="Tahoma"/>
                <w:b/>
              </w:rPr>
              <w:t>AppWeb AhorroLuz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B6B990" w14:textId="58CD351C" w:rsidR="0006703B" w:rsidRDefault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Alexander Palma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F9B6A2" w14:textId="54225609" w:rsidR="0006703B" w:rsidRPr="00910826" w:rsidRDefault="00997250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0A123765" w:rsidR="0006703B" w:rsidRPr="001F1E35" w:rsidRDefault="00997250" w:rsidP="001F1E35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+56978306533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07D2CAF1" w:rsidR="0006703B" w:rsidRPr="00D1353E" w:rsidRDefault="00997250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Al.palmam</w:t>
            </w:r>
            <w:r>
              <w:rPr>
                <w:rFonts w:ascii="Tahoma" w:hAnsi="Tahoma"/>
              </w:rPr>
              <w:t>@duocuc.cl</w:t>
            </w:r>
          </w:p>
        </w:tc>
      </w:tr>
      <w:tr w:rsidR="00997250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5CD3DB05" w:rsidR="00997250" w:rsidRDefault="00997250" w:rsidP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William Diaz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198AC87A" w:rsidR="00997250" w:rsidRPr="00AC50AA" w:rsidRDefault="00997250" w:rsidP="0099725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801232" w14:textId="3697EA22" w:rsidR="00997250" w:rsidRDefault="00997250" w:rsidP="00997250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+56938918335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46D8A4" w14:textId="59E8EC7F" w:rsidR="00997250" w:rsidRP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  <w:vanish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Wi.diaz</w:t>
            </w:r>
            <w:r>
              <w:rPr>
                <w:rFonts w:ascii="Tahoma" w:hAnsi="Tahoma"/>
              </w:rPr>
              <w:t>@duocuc.cl</w:t>
            </w:r>
            <w:r>
              <w:rPr>
                <w:rFonts w:ascii="Tahoma" w:hAnsi="Tahoma" w:cs="Tahoma"/>
                <w:vanish/>
                <w:color w:val="0000FF"/>
                <w:u w:val="single"/>
              </w:rPr>
              <w:t>@@</w:t>
            </w:r>
          </w:p>
        </w:tc>
      </w:tr>
      <w:tr w:rsidR="00997250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218E25E7" w:rsidR="00997250" w:rsidRDefault="00997250" w:rsidP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Álvaro Campos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11002F66" w:rsid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2A2CDB60" w:rsidR="00997250" w:rsidRDefault="00997250" w:rsidP="00997250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+56985907957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A56D429" w:rsidR="00997250" w:rsidRDefault="00997250" w:rsidP="00997250"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alva.campos</w:t>
            </w:r>
            <w:r>
              <w:rPr>
                <w:rFonts w:ascii="Tahoma" w:hAnsi="Tahoma"/>
              </w:rPr>
              <w:t>@duoc.cl</w:t>
            </w:r>
          </w:p>
        </w:tc>
      </w:tr>
      <w:tr w:rsidR="00997250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997250" w:rsidRDefault="00997250" w:rsidP="00997250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997250" w:rsidRDefault="00997250" w:rsidP="00997250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997250" w:rsidRDefault="00997250" w:rsidP="00997250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021770B2" w14:textId="1676980C" w:rsidR="004D5823" w:rsidRDefault="00C76C9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>creación</w:t>
            </w:r>
            <w:r w:rsidR="00997250">
              <w:rPr>
                <w:rFonts w:ascii="Tahoma" w:hAnsi="Tahoma"/>
              </w:rPr>
              <w:t xml:space="preserve"> de Documentos y </w:t>
            </w:r>
            <w:r>
              <w:rPr>
                <w:rFonts w:ascii="Tahoma" w:hAnsi="Tahoma"/>
              </w:rPr>
              <w:t>creación</w:t>
            </w:r>
            <w:r w:rsidR="00997250">
              <w:rPr>
                <w:rFonts w:ascii="Tahoma" w:hAnsi="Tahoma"/>
              </w:rPr>
              <w:t xml:space="preserve"> de documento verificación de Alcances </w:t>
            </w:r>
          </w:p>
          <w:p w14:paraId="584B142F" w14:textId="77777777" w:rsidR="00DF6EA5" w:rsidRDefault="00DF6EA5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443BAA62" w14:textId="73E59895" w:rsidR="0080324E" w:rsidRDefault="00997250" w:rsidP="0080324E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Se </w:t>
            </w:r>
            <w:r w:rsidR="00C76C9B">
              <w:rPr>
                <w:rFonts w:ascii="Tahoma" w:hAnsi="Tahoma" w:cs="Tahoma"/>
              </w:rPr>
              <w:t>empiezan</w:t>
            </w:r>
            <w:r>
              <w:rPr>
                <w:rFonts w:ascii="Tahoma" w:hAnsi="Tahoma" w:cs="Tahoma"/>
              </w:rPr>
              <w:t xml:space="preserve"> Documentos para entrega con cliente más </w:t>
            </w:r>
            <w:r w:rsidR="00C76C9B">
              <w:rPr>
                <w:rFonts w:ascii="Tahoma" w:hAnsi="Tahoma" w:cs="Tahoma"/>
              </w:rPr>
              <w:t>creación</w:t>
            </w:r>
            <w:r>
              <w:rPr>
                <w:rFonts w:ascii="Tahoma" w:hAnsi="Tahoma" w:cs="Tahoma"/>
              </w:rPr>
              <w:t xml:space="preserve"> de </w:t>
            </w:r>
            <w:r w:rsidR="00C76C9B">
              <w:rPr>
                <w:rFonts w:ascii="Tahoma" w:hAnsi="Tahoma" w:cs="Tahoma"/>
              </w:rPr>
              <w:t xml:space="preserve">documento </w:t>
            </w:r>
            <w:r>
              <w:rPr>
                <w:rFonts w:ascii="Tahoma" w:hAnsi="Tahoma" w:cs="Tahoma"/>
              </w:rPr>
              <w:t>verificación de Alcances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76726A42" w:rsidR="004D5823" w:rsidRDefault="00C76C9B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creación de</w:t>
            </w:r>
            <w:r w:rsidR="00997250">
              <w:rPr>
                <w:rFonts w:ascii="Tahoma" w:hAnsi="Tahoma" w:cs="Tahoma"/>
              </w:rPr>
              <w:t xml:space="preserve"> Documentos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4FFC975D" w:rsidR="00321492" w:rsidRDefault="00997250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Se </w:t>
            </w:r>
            <w:r w:rsidR="00C76C9B">
              <w:rPr>
                <w:rFonts w:ascii="Tahoma" w:hAnsi="Tahoma" w:cs="Tahoma"/>
              </w:rPr>
              <w:t xml:space="preserve">creo documentos : </w:t>
            </w:r>
            <w:r w:rsidR="00C76C9B">
              <w:rPr>
                <w:rFonts w:ascii="Tahoma" w:hAnsi="Tahoma" w:cs="Tahoma"/>
              </w:rPr>
              <w:t>Informe de cierre de proyecto, manual de usuario, matriz de control de cambio , plan de pruebas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081DB494" w:rsidR="009D5E8A" w:rsidRDefault="00997250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verificación de Alcances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4251514C" w:rsidR="009D5E8A" w:rsidRDefault="00997250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Se </w:t>
            </w:r>
            <w:r w:rsidR="00C76C9B">
              <w:rPr>
                <w:rFonts w:ascii="Tahoma" w:hAnsi="Tahoma" w:cs="Tahoma"/>
              </w:rPr>
              <w:t>creo</w:t>
            </w:r>
            <w:r>
              <w:rPr>
                <w:rFonts w:ascii="Tahoma" w:hAnsi="Tahoma" w:cs="Tahoma"/>
              </w:rPr>
              <w:t xml:space="preserve"> documento para posterior entrega</w:t>
            </w: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77777777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77777777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5B2DA752" w:rsidR="004D5823" w:rsidRDefault="00C76C9B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creación de d</w:t>
            </w:r>
            <w:r w:rsidR="00997250">
              <w:rPr>
                <w:rFonts w:ascii="Arial" w:eastAsia="Arial Unicode MS" w:hAnsi="Arial" w:cs="Arial"/>
              </w:rPr>
              <w:t>ocumentos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654533DE" w:rsidR="004D5823" w:rsidRDefault="00C76C9B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25</w:t>
            </w:r>
            <w:r w:rsidR="00997250">
              <w:rPr>
                <w:rFonts w:ascii="Arial" w:eastAsia="Arial Unicode MS" w:hAnsi="Arial" w:cs="Arial"/>
              </w:rPr>
              <w:t>/1</w:t>
            </w:r>
            <w:r>
              <w:rPr>
                <w:rFonts w:ascii="Arial" w:eastAsia="Arial Unicode MS" w:hAnsi="Arial" w:cs="Arial"/>
              </w:rPr>
              <w:t>1</w:t>
            </w:r>
            <w:r w:rsidR="00997250">
              <w:rPr>
                <w:rFonts w:ascii="Arial" w:eastAsia="Arial Unicode MS" w:hAnsi="Arial" w:cs="Arial"/>
              </w:rPr>
              <w:t>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4019689C" w:rsidR="004D5823" w:rsidRDefault="00997250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Alexander Palma Maldonado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03B21115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21D0169F" w:rsidR="004D5823" w:rsidRDefault="00997250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En este ultima minuta de reunión se </w:t>
            </w:r>
            <w:r w:rsidR="00C76C9B">
              <w:rPr>
                <w:rFonts w:ascii="Tahoma" w:hAnsi="Tahoma" w:cs="Tahoma"/>
                <w:b/>
                <w:bCs/>
              </w:rPr>
              <w:t>creó</w:t>
            </w:r>
            <w:r>
              <w:rPr>
                <w:rFonts w:ascii="Tahoma" w:hAnsi="Tahoma" w:cs="Tahoma"/>
                <w:b/>
                <w:bCs/>
              </w:rPr>
              <w:t xml:space="preserve"> los documentos y </w:t>
            </w:r>
            <w:r w:rsidR="00C76C9B">
              <w:rPr>
                <w:rFonts w:ascii="Tahoma" w:hAnsi="Tahoma" w:cs="Tahoma"/>
                <w:b/>
                <w:bCs/>
              </w:rPr>
              <w:t xml:space="preserve">se </w:t>
            </w:r>
            <w:r w:rsidR="00DB6626">
              <w:rPr>
                <w:rFonts w:ascii="Tahoma" w:hAnsi="Tahoma" w:cs="Tahoma"/>
                <w:b/>
                <w:bCs/>
              </w:rPr>
              <w:t>creó</w:t>
            </w:r>
            <w:r>
              <w:rPr>
                <w:rFonts w:ascii="Tahoma" w:hAnsi="Tahoma" w:cs="Tahoma"/>
                <w:b/>
                <w:bCs/>
              </w:rPr>
              <w:t xml:space="preserve"> la </w:t>
            </w:r>
            <w:r w:rsidRPr="00997250">
              <w:rPr>
                <w:rFonts w:ascii="Tahoma" w:hAnsi="Tahoma" w:cs="Tahoma"/>
                <w:b/>
                <w:bCs/>
              </w:rPr>
              <w:t>verificación de Alcances</w:t>
            </w:r>
            <w:r>
              <w:rPr>
                <w:rFonts w:ascii="Tahoma" w:hAnsi="Tahoma" w:cs="Tahoma"/>
                <w:b/>
                <w:bCs/>
              </w:rPr>
              <w:t xml:space="preserve">, para </w:t>
            </w:r>
            <w:r>
              <w:rPr>
                <w:rFonts w:ascii="Tahoma" w:hAnsi="Tahoma" w:cs="Tahoma"/>
                <w:b/>
                <w:bCs/>
              </w:rPr>
              <w:lastRenderedPageBreak/>
              <w:t>posterior entrega con cliente</w:t>
            </w:r>
          </w:p>
        </w:tc>
      </w:tr>
    </w:tbl>
    <w:p w14:paraId="3D4B9C58" w14:textId="77777777" w:rsidR="004D5823" w:rsidRDefault="004D5823" w:rsidP="00910826"/>
    <w:sectPr w:rsidR="004D5823">
      <w:headerReference w:type="default" r:id="rId8"/>
      <w:footerReference w:type="default" r:id="rId9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936B2" w14:textId="77777777" w:rsidR="000F64DF" w:rsidRDefault="000F64DF">
      <w:r>
        <w:separator/>
      </w:r>
    </w:p>
  </w:endnote>
  <w:endnote w:type="continuationSeparator" w:id="0">
    <w:p w14:paraId="67793021" w14:textId="77777777" w:rsidR="000F64DF" w:rsidRDefault="000F6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r w:rsidR="00803496">
      <w:rPr>
        <w:rFonts w:ascii="Tahoma" w:hAnsi="Tahoma"/>
        <w:lang w:val="fr-FR"/>
      </w:rPr>
      <w:t>Duoc UC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443BA" w14:textId="77777777" w:rsidR="000F64DF" w:rsidRDefault="000F64DF">
      <w:r>
        <w:separator/>
      </w:r>
    </w:p>
  </w:footnote>
  <w:footnote w:type="continuationSeparator" w:id="0">
    <w:p w14:paraId="16FB3AB8" w14:textId="77777777" w:rsidR="000F64DF" w:rsidRDefault="000F6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64DF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97250"/>
    <w:rsid w:val="009A6D08"/>
    <w:rsid w:val="009A72D3"/>
    <w:rsid w:val="009B3F96"/>
    <w:rsid w:val="009D5E8A"/>
    <w:rsid w:val="00A31085"/>
    <w:rsid w:val="00A4039F"/>
    <w:rsid w:val="00A44744"/>
    <w:rsid w:val="00A764D5"/>
    <w:rsid w:val="00AB4C5F"/>
    <w:rsid w:val="00AC50AA"/>
    <w:rsid w:val="00B37FE2"/>
    <w:rsid w:val="00B44969"/>
    <w:rsid w:val="00B82CB5"/>
    <w:rsid w:val="00B86E4A"/>
    <w:rsid w:val="00B9336E"/>
    <w:rsid w:val="00BA052E"/>
    <w:rsid w:val="00C07DC6"/>
    <w:rsid w:val="00C22095"/>
    <w:rsid w:val="00C33872"/>
    <w:rsid w:val="00C54F6B"/>
    <w:rsid w:val="00C56DC7"/>
    <w:rsid w:val="00C57555"/>
    <w:rsid w:val="00C76C9B"/>
    <w:rsid w:val="00C80BEE"/>
    <w:rsid w:val="00C90E48"/>
    <w:rsid w:val="00D1353E"/>
    <w:rsid w:val="00D21E82"/>
    <w:rsid w:val="00D75043"/>
    <w:rsid w:val="00DA2898"/>
    <w:rsid w:val="00DA32E6"/>
    <w:rsid w:val="00DB662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997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13</TotalTime>
  <Pages>2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alex ander</cp:lastModifiedBy>
  <cp:revision>7</cp:revision>
  <cp:lastPrinted>2008-08-04T13:42:00Z</cp:lastPrinted>
  <dcterms:created xsi:type="dcterms:W3CDTF">2022-03-05T19:23:00Z</dcterms:created>
  <dcterms:modified xsi:type="dcterms:W3CDTF">2025-12-09T19:12:00Z</dcterms:modified>
</cp:coreProperties>
</file>