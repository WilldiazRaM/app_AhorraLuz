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54E0B608" w:rsidR="004D5823" w:rsidRDefault="00997250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Alexander Palma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20E8F9C4" w:rsidR="009D5E8A" w:rsidRDefault="005F6ED2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02</w:t>
            </w:r>
            <w:r w:rsidR="00997250">
              <w:rPr>
                <w:rFonts w:ascii="Tahoma" w:hAnsi="Tahoma"/>
              </w:rPr>
              <w:t>/12/2025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444D8AA5" w:rsidR="009D5E8A" w:rsidRDefault="00997250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997250">
              <w:rPr>
                <w:rFonts w:ascii="Tahoma" w:hAnsi="Tahoma"/>
                <w:b/>
              </w:rPr>
              <w:t>AppWeb AhorroLuz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58CD351C" w:rsidR="0006703B" w:rsidRDefault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54225609" w:rsidR="0006703B" w:rsidRPr="00910826" w:rsidRDefault="00997250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0A123765" w:rsidR="0006703B" w:rsidRPr="001F1E35" w:rsidRDefault="00997250" w:rsidP="001F1E35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+56978306533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07D2CAF1" w:rsidR="0006703B" w:rsidRPr="00D1353E" w:rsidRDefault="00997250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Al.palmam</w:t>
            </w:r>
            <w:r>
              <w:rPr>
                <w:rFonts w:ascii="Tahoma" w:hAnsi="Tahoma"/>
              </w:rPr>
              <w:t>@duocuc.cl</w:t>
            </w:r>
          </w:p>
        </w:tc>
      </w:tr>
      <w:tr w:rsidR="00997250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5CD3DB05" w:rsidR="00997250" w:rsidRDefault="00997250" w:rsidP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William Diaz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198AC87A" w:rsidR="00997250" w:rsidRPr="00AC50AA" w:rsidRDefault="00997250" w:rsidP="0099725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3697EA22" w:rsidR="00997250" w:rsidRDefault="00997250" w:rsidP="00997250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+56938918335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46D8A4" w14:textId="59E8EC7F" w:rsidR="00997250" w:rsidRP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  <w:vanish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Wi.diaz</w:t>
            </w:r>
            <w:r>
              <w:rPr>
                <w:rFonts w:ascii="Tahoma" w:hAnsi="Tahoma"/>
              </w:rPr>
              <w:t>@duocuc.cl</w:t>
            </w:r>
            <w:r>
              <w:rPr>
                <w:rFonts w:ascii="Tahoma" w:hAnsi="Tahoma" w:cs="Tahoma"/>
                <w:vanish/>
                <w:color w:val="0000FF"/>
                <w:u w:val="single"/>
              </w:rPr>
              <w:t>@@</w:t>
            </w:r>
          </w:p>
        </w:tc>
      </w:tr>
      <w:tr w:rsidR="00997250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218E25E7" w:rsidR="00997250" w:rsidRDefault="00997250" w:rsidP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Álvaro Campos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11002F66" w:rsid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2A2CDB60" w:rsidR="00997250" w:rsidRDefault="00997250" w:rsidP="00997250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+56985907957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A56D429" w:rsidR="00997250" w:rsidRDefault="00997250" w:rsidP="00997250"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alva.campos</w:t>
            </w:r>
            <w:r>
              <w:rPr>
                <w:rFonts w:ascii="Tahoma" w:hAnsi="Tahoma"/>
              </w:rPr>
              <w:t>@duoc.cl</w:t>
            </w:r>
          </w:p>
        </w:tc>
      </w:tr>
      <w:tr w:rsidR="00997250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997250" w:rsidRDefault="00997250" w:rsidP="00997250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997250" w:rsidRDefault="00997250" w:rsidP="00997250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997250" w:rsidRDefault="00997250" w:rsidP="00997250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021770B2" w14:textId="5054A878" w:rsidR="004D5823" w:rsidRDefault="00997250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revisión de Documentos y </w:t>
            </w:r>
            <w:r w:rsidR="005F6ED2">
              <w:rPr>
                <w:rFonts w:ascii="Tahoma" w:hAnsi="Tahoma"/>
              </w:rPr>
              <w:t>creación</w:t>
            </w:r>
            <w:r>
              <w:rPr>
                <w:rFonts w:ascii="Tahoma" w:hAnsi="Tahoma"/>
              </w:rPr>
              <w:t xml:space="preserve"> de documento verificación de Alcances </w:t>
            </w:r>
          </w:p>
          <w:p w14:paraId="584B142F" w14:textId="77777777" w:rsidR="00DF6EA5" w:rsidRDefault="00DF6EA5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443BAA62" w14:textId="047C6D52" w:rsidR="0080324E" w:rsidRDefault="00997250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revisan Documentos </w:t>
            </w:r>
            <w:r w:rsidR="005F6ED2">
              <w:rPr>
                <w:rFonts w:ascii="Tahoma" w:hAnsi="Tahoma" w:cs="Tahoma"/>
              </w:rPr>
              <w:t xml:space="preserve">en progreso </w:t>
            </w:r>
            <w:r>
              <w:rPr>
                <w:rFonts w:ascii="Tahoma" w:hAnsi="Tahoma" w:cs="Tahoma"/>
              </w:rPr>
              <w:t xml:space="preserve">para entrega </w:t>
            </w:r>
            <w:r w:rsidR="005F6ED2">
              <w:rPr>
                <w:rFonts w:ascii="Tahoma" w:hAnsi="Tahoma" w:cs="Tahoma"/>
              </w:rPr>
              <w:t>la siguiente semana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38175053" w:rsidR="004D5823" w:rsidRDefault="005F6ED2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</w:t>
            </w:r>
            <w:r w:rsidR="00997250">
              <w:rPr>
                <w:rFonts w:ascii="Tahoma" w:hAnsi="Tahoma" w:cs="Tahoma"/>
              </w:rPr>
              <w:t>evisión de Documentos</w:t>
            </w:r>
            <w:r>
              <w:rPr>
                <w:rFonts w:ascii="Tahoma" w:hAnsi="Tahoma" w:cs="Tahoma"/>
              </w:rPr>
              <w:t xml:space="preserve"> en progreso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6A8B515D" w:rsidR="00321492" w:rsidRDefault="00997250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reviso Documentos </w:t>
            </w:r>
            <w:r w:rsidR="005F6ED2">
              <w:rPr>
                <w:rFonts w:ascii="Tahoma" w:hAnsi="Tahoma" w:cs="Tahoma"/>
              </w:rPr>
              <w:t>en progreso : Informe de cierre de proyecto, manual de usuario, matriz de control de cambio , plan de pruebas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7D8334D5" w:rsidR="009D5E8A" w:rsidRDefault="005F6ED2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Comienzo de Documento verificación</w:t>
            </w:r>
            <w:r w:rsidR="00997250">
              <w:rPr>
                <w:rFonts w:ascii="Tahoma" w:hAnsi="Tahoma" w:cs="Tahoma"/>
              </w:rPr>
              <w:t xml:space="preserve"> de Alcances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52A22063" w:rsidR="009D5E8A" w:rsidRDefault="00997250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</w:t>
            </w:r>
            <w:r w:rsidR="005F6ED2">
              <w:rPr>
                <w:rFonts w:ascii="Tahoma" w:hAnsi="Tahoma" w:cs="Tahoma"/>
              </w:rPr>
              <w:t>empezó</w:t>
            </w:r>
            <w:r>
              <w:rPr>
                <w:rFonts w:ascii="Tahoma" w:hAnsi="Tahoma" w:cs="Tahoma"/>
              </w:rPr>
              <w:t xml:space="preserve"> documento para posterior </w:t>
            </w:r>
            <w:r w:rsidR="005F6ED2">
              <w:rPr>
                <w:rFonts w:ascii="Tahoma" w:hAnsi="Tahoma" w:cs="Tahoma"/>
              </w:rPr>
              <w:t>revisión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6423CD66" w:rsidR="004D5823" w:rsidRDefault="005F6ED2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revisión</w:t>
            </w:r>
            <w:r w:rsidR="00997250">
              <w:rPr>
                <w:rFonts w:ascii="Arial" w:eastAsia="Arial Unicode MS" w:hAnsi="Arial" w:cs="Arial"/>
              </w:rPr>
              <w:t xml:space="preserve"> de Documentos </w:t>
            </w:r>
            <w:r>
              <w:rPr>
                <w:rFonts w:ascii="Arial" w:eastAsia="Arial Unicode MS" w:hAnsi="Arial" w:cs="Arial"/>
              </w:rPr>
              <w:t>Jefe de Proyecto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67398B72" w:rsidR="004D5823" w:rsidRDefault="005F6ED2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</w:t>
            </w:r>
            <w:r w:rsidR="00997250">
              <w:rPr>
                <w:rFonts w:ascii="Arial" w:eastAsia="Arial Unicode MS" w:hAnsi="Arial" w:cs="Arial"/>
              </w:rPr>
              <w:t>/12/2025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4019689C" w:rsidR="004D5823" w:rsidRDefault="00997250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 Maldonado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03B21115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5AF83DD5" w:rsidR="004D5823" w:rsidRDefault="00997250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En est</w:t>
            </w:r>
            <w:r w:rsidR="005F6ED2">
              <w:rPr>
                <w:rFonts w:ascii="Tahoma" w:hAnsi="Tahoma" w:cs="Tahoma"/>
                <w:b/>
                <w:bCs/>
              </w:rPr>
              <w:t>a minuta se reviso los documentos en progreso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71C20" w14:textId="77777777" w:rsidR="00F37C5E" w:rsidRDefault="00F37C5E">
      <w:r>
        <w:separator/>
      </w:r>
    </w:p>
  </w:endnote>
  <w:endnote w:type="continuationSeparator" w:id="0">
    <w:p w14:paraId="776E601D" w14:textId="77777777" w:rsidR="00F37C5E" w:rsidRDefault="00F37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r w:rsidR="00803496">
      <w:rPr>
        <w:rFonts w:ascii="Tahoma" w:hAnsi="Tahoma"/>
        <w:lang w:val="fr-FR"/>
      </w:rPr>
      <w:t>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0E87" w14:textId="77777777" w:rsidR="00F37C5E" w:rsidRDefault="00F37C5E">
      <w:r>
        <w:separator/>
      </w:r>
    </w:p>
  </w:footnote>
  <w:footnote w:type="continuationSeparator" w:id="0">
    <w:p w14:paraId="64AAE780" w14:textId="77777777" w:rsidR="00F37C5E" w:rsidRDefault="00F37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5F6ED2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97250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44969"/>
    <w:rsid w:val="00B82CB5"/>
    <w:rsid w:val="00B86E4A"/>
    <w:rsid w:val="00B9336E"/>
    <w:rsid w:val="00BA052E"/>
    <w:rsid w:val="00C07DC6"/>
    <w:rsid w:val="00C22095"/>
    <w:rsid w:val="00C33872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37C5E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997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15</TotalTime>
  <Pages>2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alex ander</cp:lastModifiedBy>
  <cp:revision>6</cp:revision>
  <cp:lastPrinted>2008-08-04T13:42:00Z</cp:lastPrinted>
  <dcterms:created xsi:type="dcterms:W3CDTF">2022-03-05T19:23:00Z</dcterms:created>
  <dcterms:modified xsi:type="dcterms:W3CDTF">2025-12-09T19:08:00Z</dcterms:modified>
</cp:coreProperties>
</file>